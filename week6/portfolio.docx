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B8511">
      <w:pPr>
        <w:pStyle w:val="3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Aim:</w:t>
      </w:r>
    </w:p>
    <w:p w14:paraId="495DF382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 a multi-page site using React Router including home, about, and contact pages. </w:t>
      </w:r>
    </w:p>
    <w:p w14:paraId="2F5A9F26">
      <w:pPr>
        <w:pStyle w:val="39"/>
        <w:rPr>
          <w:b/>
          <w:bCs/>
        </w:rPr>
      </w:pPr>
      <w:r>
        <w:rPr>
          <w:b/>
          <w:bCs/>
        </w:rPr>
        <w:t>2. Description:</w:t>
      </w:r>
    </w:p>
    <w:p w14:paraId="2BF022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React Hooks are special functions provided by React. </w:t>
      </w:r>
    </w:p>
    <w:p w14:paraId="4A45B5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They allow functional components to use state and other React features. </w:t>
      </w:r>
    </w:p>
    <w:p w14:paraId="6ADC01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Hooks make React code simple, reusable, and easy to maintain. </w:t>
      </w:r>
    </w:p>
    <w:p w14:paraId="565C56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useState()</w:t>
      </w:r>
      <w:r>
        <w:t xml:space="preserve"> is used to create and manage component state. </w:t>
      </w:r>
    </w:p>
    <w:p w14:paraId="25C145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useEffect()</w:t>
      </w:r>
      <w:r>
        <w:t xml:space="preserve"> is used to perform side effects when data changes. </w:t>
      </w:r>
    </w:p>
    <w:p w14:paraId="76CE1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 the Habit Tracker, </w:t>
      </w:r>
      <w:r>
        <w:rPr>
          <w:rStyle w:val="15"/>
        </w:rPr>
        <w:t>useState()</w:t>
      </w:r>
      <w:r>
        <w:t xml:space="preserve"> stores habits and user input. </w:t>
      </w:r>
    </w:p>
    <w:p w14:paraId="2848AE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useEffect()</w:t>
      </w:r>
      <w:r>
        <w:t xml:space="preserve"> stores habit data in the browser's local storage. </w:t>
      </w:r>
    </w:p>
    <w:p w14:paraId="623BE4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Hooks reduce the need for class components. </w:t>
      </w:r>
    </w:p>
    <w:p w14:paraId="355D72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Hooks improve code readability and maintainability. </w:t>
      </w:r>
    </w:p>
    <w:p w14:paraId="53F27D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t xml:space="preserve">React Hooks are widely used in modern React applications. </w:t>
      </w:r>
    </w:p>
    <w:p w14:paraId="6F38C445">
      <w:pPr>
        <w:pStyle w:val="39"/>
      </w:pPr>
      <w:r>
        <w:rPr>
          <w:b/>
          <w:bCs/>
          <w:sz w:val="28"/>
          <w:szCs w:val="28"/>
        </w:rPr>
        <w:t>3. Code:</w:t>
      </w:r>
      <w:r>
        <w:t xml:space="preserve"> </w:t>
      </w:r>
    </w:p>
    <w:p w14:paraId="57E937A2">
      <w:pPr>
        <w:pStyle w:val="39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Main.jsx:</w:t>
      </w:r>
    </w:p>
    <w:p w14:paraId="29081B78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{ StrictMode } from 'react'</w:t>
      </w:r>
    </w:p>
    <w:p w14:paraId="3712875D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{ createRoot } from 'react-dom/client'</w:t>
      </w:r>
    </w:p>
    <w:p w14:paraId="5CDFBA2C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{ BrowserRouter } from 'react-router-dom'</w:t>
      </w:r>
    </w:p>
    <w:p w14:paraId="0DF61D74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App from './App.jsx'</w:t>
      </w:r>
    </w:p>
    <w:p w14:paraId="35D49B18">
      <w:pPr>
        <w:pStyle w:val="39"/>
        <w:rPr>
          <w:rFonts w:ascii="Times New Roman" w:hAnsi="Times New Roman" w:cs="Times New Roman"/>
          <w:sz w:val="22"/>
          <w:szCs w:val="22"/>
        </w:rPr>
      </w:pPr>
    </w:p>
    <w:p w14:paraId="384ECB26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createRoot(document.getElementById('root')).render(</w:t>
      </w:r>
    </w:p>
    <w:p w14:paraId="41D44C11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&lt;BrowserRouter&gt;</w:t>
      </w:r>
    </w:p>
    <w:p w14:paraId="08770B29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&lt;App/&gt;</w:t>
      </w:r>
    </w:p>
    <w:p w14:paraId="59F3D559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&lt;/BrowserRouter&gt;</w:t>
      </w:r>
    </w:p>
    <w:p w14:paraId="7A4C8CAC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)</w:t>
      </w:r>
    </w:p>
    <w:p w14:paraId="65BD9E6A">
      <w:pPr>
        <w:pStyle w:val="39"/>
        <w:rPr>
          <w:rFonts w:ascii="Times New Roman" w:hAnsi="Times New Roman" w:cs="Times New Roman"/>
          <w:sz w:val="22"/>
          <w:szCs w:val="22"/>
        </w:rPr>
      </w:pPr>
    </w:p>
    <w:p w14:paraId="2D05BED0">
      <w:pPr>
        <w:pStyle w:val="39"/>
        <w:rPr>
          <w:rFonts w:ascii="Times New Roman" w:hAnsi="Times New Roman" w:cs="Times New Roman"/>
          <w:sz w:val="22"/>
          <w:szCs w:val="22"/>
        </w:rPr>
      </w:pPr>
    </w:p>
    <w:p w14:paraId="433219A2">
      <w:pPr>
        <w:pStyle w:val="39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App.jsx:</w:t>
      </w:r>
    </w:p>
    <w:p w14:paraId="2D50DFD0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{ useEffect, useState } from "react";</w:t>
      </w:r>
    </w:p>
    <w:p w14:paraId="36EFB904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"./App.css";</w:t>
      </w:r>
    </w:p>
    <w:p w14:paraId="14AA1C47">
      <w:pPr>
        <w:pStyle w:val="39"/>
        <w:rPr>
          <w:rFonts w:hint="default" w:ascii="Times New Roman" w:hAnsi="Times New Roman" w:cs="Times New Roman"/>
          <w:sz w:val="22"/>
          <w:szCs w:val="22"/>
        </w:rPr>
      </w:pPr>
    </w:p>
    <w:p w14:paraId="4CE8CFE4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function App() {</w:t>
      </w:r>
    </w:p>
    <w:p w14:paraId="1556F06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const [todos, setTodos] = useState(() =&gt; {</w:t>
      </w:r>
    </w:p>
    <w:p w14:paraId="10F71A35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const savedTodos = localStorage.getItem("todos");</w:t>
      </w:r>
    </w:p>
    <w:p w14:paraId="5B1F63C4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return savedTodos ? JSON.parse(savedTodos) : [];</w:t>
      </w:r>
    </w:p>
    <w:p w14:paraId="419D7086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});</w:t>
      </w:r>
    </w:p>
    <w:p w14:paraId="59C0F625">
      <w:pPr>
        <w:pStyle w:val="39"/>
        <w:rPr>
          <w:rFonts w:hint="default" w:ascii="Times New Roman" w:hAnsi="Times New Roman" w:cs="Times New Roman"/>
          <w:sz w:val="22"/>
          <w:szCs w:val="22"/>
        </w:rPr>
      </w:pPr>
    </w:p>
    <w:p w14:paraId="45F82565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const [text, setText] = useState("");</w:t>
      </w:r>
    </w:p>
    <w:p w14:paraId="1250DD7B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useEffect(() =&gt; {</w:t>
      </w:r>
    </w:p>
    <w:p w14:paraId="4D44B532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localStorage.setItem("todos", JSON.stringify(todos));</w:t>
      </w:r>
    </w:p>
    <w:p w14:paraId="79E2E7F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}, [todos]);</w:t>
      </w:r>
    </w:p>
    <w:p w14:paraId="3129D918">
      <w:pPr>
        <w:pStyle w:val="39"/>
        <w:rPr>
          <w:rFonts w:hint="default" w:ascii="Times New Roman" w:hAnsi="Times New Roman" w:cs="Times New Roman"/>
          <w:sz w:val="22"/>
          <w:szCs w:val="22"/>
        </w:rPr>
      </w:pPr>
    </w:p>
    <w:p w14:paraId="3034ABE8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const addTodo = (e) =&gt; {</w:t>
      </w:r>
    </w:p>
    <w:p w14:paraId="28295D1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e.preventDefault();</w:t>
      </w:r>
    </w:p>
    <w:p w14:paraId="75A59AB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if (!text.trim()) return;</w:t>
      </w:r>
    </w:p>
    <w:p w14:paraId="615C0505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const newTodo = { id: Date.now(),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text: text.trim(),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completed: false,};</w:t>
      </w:r>
    </w:p>
    <w:p w14:paraId="555AF51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setTodos((currentTodos) =&gt; [...currentTodos, newTodo]);</w:t>
      </w:r>
    </w:p>
    <w:p w14:paraId="14986598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 xml:space="preserve"> setText("");</w:t>
      </w:r>
    </w:p>
    <w:p w14:paraId="1333C161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};</w:t>
      </w:r>
    </w:p>
    <w:p w14:paraId="02CA566C">
      <w:pPr>
        <w:pStyle w:val="39"/>
        <w:rPr>
          <w:rFonts w:hint="default" w:ascii="Times New Roman" w:hAnsi="Times New Roman" w:cs="Times New Roman"/>
          <w:sz w:val="22"/>
          <w:szCs w:val="22"/>
        </w:rPr>
      </w:pPr>
    </w:p>
    <w:p w14:paraId="7D93BD44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const toggleTodo = (id) =&gt; {</w:t>
      </w:r>
    </w:p>
    <w:p w14:paraId="5E259B82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setTodos((currentTodos) =&gt;</w:t>
      </w:r>
    </w:p>
    <w:p w14:paraId="2E414F11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currentTodos.map((todo) =&gt; todo.id === id? { ...todo, completed: !todo.completed }: todo)</w:t>
      </w:r>
    </w:p>
    <w:p w14:paraId="428DA0F0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);</w:t>
      </w:r>
    </w:p>
    <w:p w14:paraId="63F0C7B6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};</w:t>
      </w:r>
    </w:p>
    <w:p w14:paraId="54DC00BD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const deleteTodo = (id) =&gt; {</w:t>
      </w:r>
    </w:p>
    <w:p w14:paraId="3918F4AC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setTodos((currentTodos) =&gt;</w:t>
      </w:r>
    </w:p>
    <w:p w14:paraId="5FE15E3A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currentTodos.filter((todo) =&gt; todo.id !== id)</w:t>
      </w:r>
    </w:p>
    <w:p w14:paraId="66A586BC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);</w:t>
      </w:r>
    </w:p>
    <w:p w14:paraId="34186C71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};</w:t>
      </w:r>
    </w:p>
    <w:p w14:paraId="38CF9C07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return (</w:t>
      </w:r>
    </w:p>
    <w:p w14:paraId="3E50CCEF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&lt;main className="todo-app"&gt;</w:t>
      </w:r>
    </w:p>
    <w:p w14:paraId="4E03CC1C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&lt;h1&gt;My ToDo List&lt;/h1&gt;</w:t>
      </w:r>
    </w:p>
    <w:p w14:paraId="2A6ABBA8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&lt;form onSubmit={addTodo} className="todo-form"&gt;</w:t>
      </w:r>
    </w:p>
    <w:p w14:paraId="5D8747EC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&lt;input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type="text"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value={text} onChange={(e) =&gt; setText(e.target.value)}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 placeholder="What needs to be done?" /&gt;</w:t>
      </w:r>
    </w:p>
    <w:p w14:paraId="30B861BD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&lt;button type="submit"&gt;Add&lt;/button&gt;</w:t>
      </w:r>
    </w:p>
    <w:p w14:paraId="75E91DC8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&lt;/form&gt;</w:t>
      </w:r>
    </w:p>
    <w:p w14:paraId="5C30BC4B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{todos.length === 0 ? (</w:t>
      </w:r>
    </w:p>
    <w:p w14:paraId="12BD0771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&lt;p className="empty-message"&gt;No tasks yet.&lt;/p&gt;</w:t>
      </w:r>
    </w:p>
    <w:p w14:paraId="75D891A5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) : (</w:t>
      </w:r>
    </w:p>
    <w:p w14:paraId="620B7182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&lt;ul className="todo-list"&gt;</w:t>
      </w:r>
    </w:p>
    <w:p w14:paraId="72D49E0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{todos.map((todo) =&gt; (</w:t>
      </w:r>
    </w:p>
    <w:p w14:paraId="43AD119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&lt;li key={todo.id} className="todo-item"&gt;</w:t>
      </w:r>
    </w:p>
    <w:p w14:paraId="484435A9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&lt;label&gt;</w:t>
      </w:r>
    </w:p>
    <w:p w14:paraId="0DCB8EED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&lt;input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 type="checkbox"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checked={todo.completed}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onChange={() =&gt; toggleTodo(todo.id)} /&gt;</w:t>
      </w:r>
    </w:p>
    <w:p w14:paraId="188A8DB0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&lt;span className={todo.completed ? "completed" : ""}&gt;</w:t>
      </w:r>
    </w:p>
    <w:p w14:paraId="1BFD15C7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{todo.text}</w:t>
      </w:r>
    </w:p>
    <w:p w14:paraId="203ACB84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&lt;/span&gt;</w:t>
      </w:r>
    </w:p>
    <w:p w14:paraId="0C627343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&lt;/label&gt;</w:t>
      </w:r>
    </w:p>
    <w:p w14:paraId="62F90EEB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&lt;button className="delete-button"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onClick={() =&gt; deleteTodo(todo.id)} &gt; Delete &lt;/button&gt;</w:t>
      </w:r>
    </w:p>
    <w:p w14:paraId="5A15E438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&lt;/li&gt;</w:t>
      </w:r>
    </w:p>
    <w:p w14:paraId="238A57D4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))}</w:t>
      </w:r>
    </w:p>
    <w:p w14:paraId="628725F3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&lt;/ul&gt;</w:t>
      </w:r>
    </w:p>
    <w:p w14:paraId="72288038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)}</w:t>
      </w:r>
    </w:p>
    <w:p w14:paraId="7EFBFDF1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&lt;/main&gt;</w:t>
      </w:r>
    </w:p>
    <w:p w14:paraId="60F7B3FF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);</w:t>
      </w:r>
    </w:p>
    <w:p w14:paraId="5068363E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}</w:t>
      </w:r>
    </w:p>
    <w:p w14:paraId="6BADC45A">
      <w:pPr>
        <w:pStyle w:val="39"/>
        <w:rPr>
          <w:rFonts w:hint="default" w:ascii="Times New Roman" w:hAnsi="Times New Roman" w:cs="Times New Roman"/>
          <w:sz w:val="22"/>
          <w:szCs w:val="22"/>
        </w:rPr>
      </w:pPr>
    </w:p>
    <w:p w14:paraId="2C13AD01">
      <w:pPr>
        <w:pStyle w:val="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export default App;</w:t>
      </w:r>
    </w:p>
    <w:p w14:paraId="552B2412">
      <w:pPr>
        <w:pStyle w:val="39"/>
        <w:rPr>
          <w:rFonts w:hint="default" w:ascii="Times New Roman" w:hAnsi="Times New Roman" w:cs="Times New Roman"/>
          <w:sz w:val="22"/>
          <w:szCs w:val="22"/>
        </w:rPr>
      </w:pPr>
    </w:p>
    <w:p w14:paraId="513F5B8E">
      <w:pPr>
        <w:pStyle w:val="39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Index.jsx:</w:t>
      </w:r>
    </w:p>
    <w:p w14:paraId="06A8366C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&lt;!doctype html&gt;</w:t>
      </w:r>
    </w:p>
    <w:p w14:paraId="7E3C8CEC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&lt;html lang="en"&gt;</w:t>
      </w:r>
    </w:p>
    <w:p w14:paraId="73F722B5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&lt;head&gt;</w:t>
      </w:r>
    </w:p>
    <w:p w14:paraId="6AFB6606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&lt;meta charset="UTF-8" /&gt;</w:t>
      </w:r>
    </w:p>
    <w:p w14:paraId="4985E027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&lt;link rel="icon" type="image/svg+xml" href="/favicon.svg" /&gt;</w:t>
      </w:r>
    </w:p>
    <w:p w14:paraId="2FF50845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&lt;meta name="viewport" content="width=device-width, initial-scale=1.0" /&gt;</w:t>
      </w:r>
    </w:p>
    <w:p w14:paraId="664AF935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&lt;title&gt;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ToDo-App</w:t>
      </w:r>
      <w:r>
        <w:rPr>
          <w:rFonts w:ascii="Times New Roman" w:hAnsi="Times New Roman" w:cs="Times New Roman"/>
          <w:sz w:val="22"/>
          <w:szCs w:val="22"/>
        </w:rPr>
        <w:t>&lt;/title&gt;</w:t>
      </w:r>
    </w:p>
    <w:p w14:paraId="654764A8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&lt;/head&gt;</w:t>
      </w:r>
    </w:p>
    <w:p w14:paraId="7EED6B47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&lt;body&gt;</w:t>
      </w:r>
    </w:p>
    <w:p w14:paraId="7539725C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&lt;div id="root"&gt;&lt;/div&gt;</w:t>
      </w:r>
    </w:p>
    <w:p w14:paraId="37E51F18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  &lt;script type="module" src="/src/main.jsx"&gt;&lt;/script&gt;</w:t>
      </w:r>
    </w:p>
    <w:p w14:paraId="6BE6B64E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 &lt;/body&gt;</w:t>
      </w:r>
    </w:p>
    <w:p w14:paraId="0CECBF55">
      <w:pPr>
        <w:pStyle w:val="3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&lt;/html&gt;</w:t>
      </w:r>
    </w:p>
    <w:p w14:paraId="7174D00E">
      <w:pPr>
        <w:pStyle w:val="39"/>
        <w:rPr>
          <w:rFonts w:ascii="Times New Roman" w:hAnsi="Times New Roman" w:cs="Times New Roman"/>
          <w:sz w:val="22"/>
          <w:szCs w:val="22"/>
        </w:rPr>
      </w:pPr>
    </w:p>
    <w:p w14:paraId="4452CB36">
      <w:pPr>
        <w:pStyle w:val="39"/>
      </w:pPr>
      <w:r>
        <w:drawing>
          <wp:inline distT="0" distB="0" distL="114300" distR="114300">
            <wp:extent cx="478155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2552" w:right="567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F6530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5708015</wp:posOffset>
              </wp:positionH>
              <wp:positionV relativeFrom="paragraph">
                <wp:posOffset>574675</wp:posOffset>
              </wp:positionV>
              <wp:extent cx="492125" cy="269875"/>
              <wp:effectExtent l="0" t="0" r="0" b="0"/>
              <wp:wrapNone/>
              <wp:docPr id="1537804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1836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187EE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449.45pt;margin-top:45.25pt;height:21.25pt;width:38.75pt;z-index:251660288;mso-width-relative:page;mso-height-relative:page;" filled="f" stroked="f" coordsize="21600,21600" o:gfxdata="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uVU232wAAAAoBAAAPAAAAAAAAAAEAIAAAACIAAABkcnMvZG93bnJldi54&#10;bWxQSwECFAAUAAAACACHTuJAROqTTDACAABrBAAADgAAAAAAAAABACAAAAAqAQAAZHJzL2Uyb0Rv&#10;Yy54bWxQSwUGAAAAAAYABgBZAQAAzA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A187EE5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5292725</wp:posOffset>
              </wp:positionH>
              <wp:positionV relativeFrom="paragraph">
                <wp:posOffset>338455</wp:posOffset>
              </wp:positionV>
              <wp:extent cx="1298575" cy="249555"/>
              <wp:effectExtent l="0" t="0" r="0" b="0"/>
              <wp:wrapNone/>
              <wp:docPr id="1900078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864" cy="2493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86FA2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16.75pt;margin-top:26.65pt;height:19.65pt;width:102.25pt;z-index:251663360;mso-width-relative:page;mso-height-relative:page;" filled="f" stroked="f" coordsize="21600,21600" o:gfxdata="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I7xbitsAAAAKAQAADwAAAAAAAAABACAAAAAiAAAAZHJzL2Rvd25yZXYu&#10;eG1sUEsBAhQAFAAAAAgAh07iQNtFqyoxAgAAbAQAAA4AAAAAAAAAAQAgAAAAKgEAAGRycy9lMm9E&#10;b2MueG1sUEsFBgAAAAAGAAYAWQEAAM0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7986FA20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5250815</wp:posOffset>
              </wp:positionH>
              <wp:positionV relativeFrom="paragraph">
                <wp:posOffset>89535</wp:posOffset>
              </wp:positionV>
              <wp:extent cx="1298575" cy="249555"/>
              <wp:effectExtent l="0" t="0" r="0" b="0"/>
              <wp:wrapNone/>
              <wp:docPr id="1442924958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864" cy="2493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C46F0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13.45pt;margin-top:7.05pt;height:19.65pt;width:102.25pt;z-index:251662336;mso-width-relative:page;mso-height-relative:page;" filled="f" stroked="f" coordsize="21600,21600" o:gfxdata="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8A2OIdsAAAAKAQAADwAAAAAAAAABACAAAAAiAAAAZHJzL2Rvd25yZXYu&#10;eG1sUEsBAhQAFAAAAAgAh07iQAaHFAsxAgAAbgQAAA4AAAAAAAAAAQAgAAAAKgEAAGRycy9lMm9E&#10;b2MueG1sUEsFBgAAAAAGAAYAWQEAAM0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DC46F02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242570</wp:posOffset>
              </wp:positionH>
              <wp:positionV relativeFrom="paragraph">
                <wp:posOffset>408305</wp:posOffset>
              </wp:positionV>
              <wp:extent cx="2050415" cy="276860"/>
              <wp:effectExtent l="0" t="0" r="0" b="0"/>
              <wp:wrapNone/>
              <wp:docPr id="1330242261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0473" cy="27709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BC5AE6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19.1pt;margin-top:32.15pt;height:21.8pt;width:161.45pt;z-index:251661312;mso-width-relative:page;mso-height-relative:page;" filled="f" stroked="f" coordsize="21600,21600" o:gfxdata="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GsLufaAAAACQEAAA8AAAAAAAAAAQAgAAAAIgAAAGRycy9kb3ducmV2&#10;LnhtbFBLAQIUABQAAAAIAIdO4kC+X5hiMwIAAG4EAAAOAAAAAAAAAAEAIAAAACkBAABkcnMvZTJv&#10;RG9jLnhtbFBLBQYAAAAABgAGAFkBAADO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3BC5AE6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930" cy="10702290"/>
          <wp:effectExtent l="0" t="0" r="0" b="3810"/>
          <wp:wrapNone/>
          <wp:docPr id="17945931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459318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930" cy="10702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6AC4C"/>
    <w:multiLevelType w:val="multilevel"/>
    <w:tmpl w:val="8A06A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58F"/>
    <w:rsid w:val="000A4BC9"/>
    <w:rsid w:val="000D5964"/>
    <w:rsid w:val="00104AF8"/>
    <w:rsid w:val="00107D94"/>
    <w:rsid w:val="00116596"/>
    <w:rsid w:val="0012068B"/>
    <w:rsid w:val="001B3D5B"/>
    <w:rsid w:val="001E6D9F"/>
    <w:rsid w:val="002725FD"/>
    <w:rsid w:val="002B281E"/>
    <w:rsid w:val="00314C4A"/>
    <w:rsid w:val="00334D02"/>
    <w:rsid w:val="0038367D"/>
    <w:rsid w:val="00391DAC"/>
    <w:rsid w:val="003A5198"/>
    <w:rsid w:val="00410B63"/>
    <w:rsid w:val="00427723"/>
    <w:rsid w:val="0045265A"/>
    <w:rsid w:val="004D7AFE"/>
    <w:rsid w:val="005E42F2"/>
    <w:rsid w:val="00640C98"/>
    <w:rsid w:val="006F07C3"/>
    <w:rsid w:val="007B66DC"/>
    <w:rsid w:val="007B773C"/>
    <w:rsid w:val="007C6570"/>
    <w:rsid w:val="007D558F"/>
    <w:rsid w:val="00966BB2"/>
    <w:rsid w:val="0099512A"/>
    <w:rsid w:val="00A241A6"/>
    <w:rsid w:val="00A637B8"/>
    <w:rsid w:val="00B15858"/>
    <w:rsid w:val="00B357BB"/>
    <w:rsid w:val="00B4598F"/>
    <w:rsid w:val="00B47C03"/>
    <w:rsid w:val="00BC22ED"/>
    <w:rsid w:val="00BF725E"/>
    <w:rsid w:val="00C251F1"/>
    <w:rsid w:val="00C4743C"/>
    <w:rsid w:val="00CB3610"/>
    <w:rsid w:val="00D10CE6"/>
    <w:rsid w:val="00ED033B"/>
    <w:rsid w:val="00ED2FE7"/>
    <w:rsid w:val="00FE2ADA"/>
    <w:rsid w:val="277659B9"/>
    <w:rsid w:val="7EFA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da\AppData\Local\Packages\5319275A.WhatsAppDesktop_cv1g1gvanyjgm\LocalState\sessions\A028795A62525E467E75DF218FB8515FA3CAD577\transfers\2026-30\Rec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Record_template</Template>
  <Pages>3</Pages>
  <Words>501</Words>
  <Characters>4000</Characters>
  <Lines>35</Lines>
  <Paragraphs>9</Paragraphs>
  <TotalTime>13</TotalTime>
  <ScaleCrop>false</ScaleCrop>
  <LinksUpToDate>false</LinksUpToDate>
  <CharactersWithSpaces>4800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2026-08-26T12:04:00Z</dcterms:created>
  <dc:creator>jinda</dc:creator>
  <cp:lastModifiedBy>AIMLLAB</cp:lastModifiedBy>
  <dcterms:modified xsi:type="dcterms:W3CDTF">2026-08-27T09:30:14Z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eyJoZGlkIjoiYmFlZjE5YzAyNDNlNmVhODExY2MyZWQ0MTIwMTg3MGYifQ==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440EF22A054E47828246F7F8C5AAE1F2_13</vt:lpwstr>
  </property>
</Properties>
</file>