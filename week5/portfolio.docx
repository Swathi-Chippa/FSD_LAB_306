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B8511" w14:textId="1722909E" w:rsidR="007C6570" w:rsidRPr="0045265A" w:rsidRDefault="007C6570" w:rsidP="0045265A">
      <w:pPr>
        <w:pStyle w:val="NoSpacing"/>
        <w:rPr>
          <w:b/>
          <w:bCs/>
          <w:sz w:val="28"/>
          <w:szCs w:val="28"/>
        </w:rPr>
      </w:pPr>
      <w:r w:rsidRPr="0045265A">
        <w:rPr>
          <w:b/>
          <w:bCs/>
          <w:sz w:val="28"/>
          <w:szCs w:val="28"/>
        </w:rPr>
        <w:t>1. Aim:</w:t>
      </w:r>
    </w:p>
    <w:p w14:paraId="495DF382" w14:textId="77777777" w:rsidR="00FE2ADA" w:rsidRPr="00B15858" w:rsidRDefault="00FE2ADA" w:rsidP="0045265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Create a multi-page site using React Router including home, about, and contact pages. </w:t>
      </w:r>
    </w:p>
    <w:p w14:paraId="2F5A9F26" w14:textId="273F7AFD" w:rsidR="007C6570" w:rsidRDefault="007C6570" w:rsidP="0045265A">
      <w:pPr>
        <w:pStyle w:val="NoSpacing"/>
        <w:rPr>
          <w:b/>
          <w:bCs/>
        </w:rPr>
      </w:pPr>
      <w:r w:rsidRPr="00391DAC">
        <w:rPr>
          <w:b/>
          <w:bCs/>
        </w:rPr>
        <w:t>2. Description:</w:t>
      </w:r>
    </w:p>
    <w:p w14:paraId="386F13A6" w14:textId="717C4C2D" w:rsidR="00FE2ADA" w:rsidRPr="00B15858" w:rsidRDefault="00FE2ADA" w:rsidP="00FE2ADA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React is an </w:t>
      </w:r>
      <w:r w:rsidRPr="00B15858">
        <w:rPr>
          <w:rFonts w:ascii="Times New Roman" w:hAnsi="Times New Roman" w:cs="Times New Roman"/>
          <w:b/>
          <w:bCs/>
          <w:sz w:val="22"/>
          <w:szCs w:val="22"/>
        </w:rPr>
        <w:t>open-source JavaScript library</w:t>
      </w:r>
      <w:r w:rsidRPr="00B15858">
        <w:rPr>
          <w:rFonts w:ascii="Times New Roman" w:hAnsi="Times New Roman" w:cs="Times New Roman"/>
          <w:sz w:val="22"/>
          <w:szCs w:val="22"/>
        </w:rPr>
        <w:t xml:space="preserve"> developed by Facebook (Meta). </w:t>
      </w:r>
    </w:p>
    <w:p w14:paraId="185193F6" w14:textId="6BAD7E51" w:rsidR="00FE2ADA" w:rsidRPr="00B15858" w:rsidRDefault="00FE2ADA" w:rsidP="00FE2ADA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It is used to build </w:t>
      </w:r>
      <w:r w:rsidRPr="00B15858">
        <w:rPr>
          <w:rFonts w:ascii="Times New Roman" w:hAnsi="Times New Roman" w:cs="Times New Roman"/>
          <w:b/>
          <w:bCs/>
          <w:sz w:val="22"/>
          <w:szCs w:val="22"/>
        </w:rPr>
        <w:t>user interfaces and web applications</w:t>
      </w:r>
      <w:r w:rsidRPr="00B15858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0CA5F0E1" w14:textId="79D3D8D7" w:rsidR="00FE2ADA" w:rsidRPr="00B15858" w:rsidRDefault="00FE2ADA" w:rsidP="00FE2ADA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React follows a </w:t>
      </w:r>
      <w:r w:rsidRPr="00B15858">
        <w:rPr>
          <w:rFonts w:ascii="Times New Roman" w:hAnsi="Times New Roman" w:cs="Times New Roman"/>
          <w:b/>
          <w:bCs/>
          <w:sz w:val="22"/>
          <w:szCs w:val="22"/>
        </w:rPr>
        <w:t>component-based architecture</w:t>
      </w:r>
      <w:r w:rsidRPr="00B15858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516972B" w14:textId="4F32B434" w:rsidR="00FE2ADA" w:rsidRPr="00B15858" w:rsidRDefault="00FE2ADA" w:rsidP="00FE2ADA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Components are </w:t>
      </w:r>
      <w:r w:rsidRPr="00B15858">
        <w:rPr>
          <w:rFonts w:ascii="Times New Roman" w:hAnsi="Times New Roman" w:cs="Times New Roman"/>
          <w:b/>
          <w:bCs/>
          <w:sz w:val="22"/>
          <w:szCs w:val="22"/>
        </w:rPr>
        <w:t>reusable building blocks</w:t>
      </w:r>
      <w:r w:rsidRPr="00B15858">
        <w:rPr>
          <w:rFonts w:ascii="Times New Roman" w:hAnsi="Times New Roman" w:cs="Times New Roman"/>
          <w:sz w:val="22"/>
          <w:szCs w:val="22"/>
        </w:rPr>
        <w:t xml:space="preserve"> of a web application. </w:t>
      </w:r>
    </w:p>
    <w:p w14:paraId="5EB225A2" w14:textId="673811B8" w:rsidR="00FE2ADA" w:rsidRPr="00B15858" w:rsidRDefault="00FE2ADA" w:rsidP="00FE2ADA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React uses </w:t>
      </w:r>
      <w:r w:rsidRPr="00B15858">
        <w:rPr>
          <w:rFonts w:ascii="Times New Roman" w:hAnsi="Times New Roman" w:cs="Times New Roman"/>
          <w:b/>
          <w:bCs/>
          <w:sz w:val="22"/>
          <w:szCs w:val="22"/>
        </w:rPr>
        <w:t>JSX</w:t>
      </w:r>
      <w:r w:rsidRPr="00B15858">
        <w:rPr>
          <w:rFonts w:ascii="Times New Roman" w:hAnsi="Times New Roman" w:cs="Times New Roman"/>
          <w:sz w:val="22"/>
          <w:szCs w:val="22"/>
        </w:rPr>
        <w:t xml:space="preserve"> to write HTML-like code inside JavaScript. </w:t>
      </w:r>
    </w:p>
    <w:p w14:paraId="735AAFF5" w14:textId="6D0CB015" w:rsidR="00FE2ADA" w:rsidRPr="00B15858" w:rsidRDefault="00FE2ADA" w:rsidP="00FE2ADA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It uses a </w:t>
      </w:r>
      <w:r w:rsidRPr="00B15858">
        <w:rPr>
          <w:rFonts w:ascii="Times New Roman" w:hAnsi="Times New Roman" w:cs="Times New Roman"/>
          <w:b/>
          <w:bCs/>
          <w:sz w:val="22"/>
          <w:szCs w:val="22"/>
        </w:rPr>
        <w:t>Virtual DOM</w:t>
      </w:r>
      <w:r w:rsidRPr="00B15858">
        <w:rPr>
          <w:rFonts w:ascii="Times New Roman" w:hAnsi="Times New Roman" w:cs="Times New Roman"/>
          <w:sz w:val="22"/>
          <w:szCs w:val="22"/>
        </w:rPr>
        <w:t xml:space="preserve"> for efficient webpage updates. </w:t>
      </w:r>
    </w:p>
    <w:p w14:paraId="791D50B9" w14:textId="1ACC1995" w:rsidR="00FE2ADA" w:rsidRPr="00B15858" w:rsidRDefault="00FE2ADA" w:rsidP="00FE2ADA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React supports </w:t>
      </w:r>
      <w:r w:rsidRPr="00B15858">
        <w:rPr>
          <w:rFonts w:ascii="Times New Roman" w:hAnsi="Times New Roman" w:cs="Times New Roman"/>
          <w:b/>
          <w:bCs/>
          <w:sz w:val="22"/>
          <w:szCs w:val="22"/>
        </w:rPr>
        <w:t>Single Page Applications (SPAs)</w:t>
      </w:r>
      <w:r w:rsidRPr="00B15858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74AEB9D2" w14:textId="22FE17A9" w:rsidR="00FE2ADA" w:rsidRPr="00B15858" w:rsidRDefault="00FE2ADA" w:rsidP="00FE2ADA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b/>
          <w:bCs/>
          <w:sz w:val="22"/>
          <w:szCs w:val="22"/>
        </w:rPr>
        <w:t>React Router</w:t>
      </w:r>
      <w:r w:rsidRPr="00B15858">
        <w:rPr>
          <w:rFonts w:ascii="Times New Roman" w:hAnsi="Times New Roman" w:cs="Times New Roman"/>
          <w:sz w:val="22"/>
          <w:szCs w:val="22"/>
        </w:rPr>
        <w:t xml:space="preserve"> is used for navigation between different pages. </w:t>
      </w:r>
    </w:p>
    <w:p w14:paraId="6E1BADCA" w14:textId="08DE8085" w:rsidR="00FE2ADA" w:rsidRPr="00B15858" w:rsidRDefault="00FE2ADA" w:rsidP="00FE2ADA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React applications are generally </w:t>
      </w:r>
      <w:r w:rsidRPr="00B15858">
        <w:rPr>
          <w:rFonts w:ascii="Times New Roman" w:hAnsi="Times New Roman" w:cs="Times New Roman"/>
          <w:b/>
          <w:bCs/>
          <w:sz w:val="22"/>
          <w:szCs w:val="22"/>
        </w:rPr>
        <w:t>fast, reusable, and easy to maintain</w:t>
      </w:r>
      <w:r w:rsidRPr="00B15858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FAADDC2" w14:textId="77777777" w:rsidR="00FE2ADA" w:rsidRPr="00FE2ADA" w:rsidRDefault="00FE2ADA" w:rsidP="00FE2ADA">
      <w:pPr>
        <w:pStyle w:val="NoSpacing"/>
        <w:numPr>
          <w:ilvl w:val="0"/>
          <w:numId w:val="5"/>
        </w:numPr>
      </w:pPr>
      <w:r w:rsidRPr="00B15858">
        <w:rPr>
          <w:rFonts w:ascii="Times New Roman" w:hAnsi="Times New Roman" w:cs="Times New Roman"/>
          <w:sz w:val="22"/>
          <w:szCs w:val="22"/>
        </w:rPr>
        <w:t xml:space="preserve">In this project, React Router is used to create </w:t>
      </w:r>
      <w:r w:rsidRPr="00B15858">
        <w:rPr>
          <w:rFonts w:ascii="Times New Roman" w:hAnsi="Times New Roman" w:cs="Times New Roman"/>
          <w:b/>
          <w:bCs/>
          <w:sz w:val="22"/>
          <w:szCs w:val="22"/>
        </w:rPr>
        <w:t>Home, About, and Contact pages</w:t>
      </w:r>
      <w:r w:rsidRPr="00B15858">
        <w:rPr>
          <w:rFonts w:ascii="Times New Roman" w:hAnsi="Times New Roman" w:cs="Times New Roman"/>
          <w:sz w:val="22"/>
          <w:szCs w:val="22"/>
        </w:rPr>
        <w:t>.</w:t>
      </w:r>
    </w:p>
    <w:p w14:paraId="6F38C445" w14:textId="790A1E3C" w:rsidR="00104AF8" w:rsidRDefault="007C6570" w:rsidP="00FE2ADA">
      <w:pPr>
        <w:pStyle w:val="NoSpacing"/>
      </w:pPr>
      <w:r w:rsidRPr="00FE2ADA">
        <w:rPr>
          <w:b/>
          <w:bCs/>
          <w:sz w:val="28"/>
          <w:szCs w:val="28"/>
        </w:rPr>
        <w:t>3. Code:</w:t>
      </w:r>
      <w:r>
        <w:t xml:space="preserve"> </w:t>
      </w:r>
    </w:p>
    <w:p w14:paraId="57E937A2" w14:textId="61A1684A" w:rsidR="00FE2ADA" w:rsidRPr="00B15858" w:rsidRDefault="00FE2ADA" w:rsidP="00FE2ADA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15858">
        <w:rPr>
          <w:rFonts w:ascii="Times New Roman" w:hAnsi="Times New Roman" w:cs="Times New Roman"/>
          <w:b/>
          <w:bCs/>
          <w:sz w:val="22"/>
          <w:szCs w:val="22"/>
        </w:rPr>
        <w:t>Main.jsx</w:t>
      </w:r>
      <w:proofErr w:type="spellEnd"/>
      <w:r w:rsidRPr="00B15858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9081B78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 xml:space="preserve">{ 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StrictMode</w:t>
      </w:r>
      <w:proofErr w:type="spellEnd"/>
      <w:proofErr w:type="gramEnd"/>
      <w:r w:rsidRPr="00B15858">
        <w:rPr>
          <w:rFonts w:ascii="Times New Roman" w:hAnsi="Times New Roman" w:cs="Times New Roman"/>
          <w:sz w:val="22"/>
          <w:szCs w:val="22"/>
        </w:rPr>
        <w:t xml:space="preserve"> } from 'react'</w:t>
      </w:r>
    </w:p>
    <w:p w14:paraId="3712875D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 xml:space="preserve">{ 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createRoot</w:t>
      </w:r>
      <w:proofErr w:type="spellEnd"/>
      <w:proofErr w:type="gramEnd"/>
      <w:r w:rsidRPr="00B15858">
        <w:rPr>
          <w:rFonts w:ascii="Times New Roman" w:hAnsi="Times New Roman" w:cs="Times New Roman"/>
          <w:sz w:val="22"/>
          <w:szCs w:val="22"/>
        </w:rPr>
        <w:t xml:space="preserve"> } from 'react-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dom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/client'</w:t>
      </w:r>
    </w:p>
    <w:p w14:paraId="5CDFBA2C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 xml:space="preserve">{ 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BrowserRouter</w:t>
      </w:r>
      <w:proofErr w:type="spellEnd"/>
      <w:proofErr w:type="gramEnd"/>
      <w:r w:rsidRPr="00B15858">
        <w:rPr>
          <w:rFonts w:ascii="Times New Roman" w:hAnsi="Times New Roman" w:cs="Times New Roman"/>
          <w:sz w:val="22"/>
          <w:szCs w:val="22"/>
        </w:rPr>
        <w:t xml:space="preserve"> } from 'react-router-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dom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'</w:t>
      </w:r>
    </w:p>
    <w:p w14:paraId="0DF61D74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import App from './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App.jsx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'</w:t>
      </w:r>
    </w:p>
    <w:p w14:paraId="35D49B18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384ECB26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proofErr w:type="spellStart"/>
      <w:r w:rsidRPr="00B15858">
        <w:rPr>
          <w:rFonts w:ascii="Times New Roman" w:hAnsi="Times New Roman" w:cs="Times New Roman"/>
          <w:sz w:val="22"/>
          <w:szCs w:val="22"/>
        </w:rPr>
        <w:t>createRoot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B15858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B15858">
        <w:rPr>
          <w:rFonts w:ascii="Times New Roman" w:hAnsi="Times New Roman" w:cs="Times New Roman"/>
          <w:sz w:val="22"/>
          <w:szCs w:val="22"/>
        </w:rPr>
        <w:t>('root')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).render</w:t>
      </w:r>
      <w:proofErr w:type="gramEnd"/>
      <w:r w:rsidRPr="00B15858">
        <w:rPr>
          <w:rFonts w:ascii="Times New Roman" w:hAnsi="Times New Roman" w:cs="Times New Roman"/>
          <w:sz w:val="22"/>
          <w:szCs w:val="22"/>
        </w:rPr>
        <w:t>(</w:t>
      </w:r>
    </w:p>
    <w:p w14:paraId="41D44C11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&lt;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BrowserRouter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&gt;</w:t>
      </w:r>
    </w:p>
    <w:p w14:paraId="08770B29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&lt;App/&gt;</w:t>
      </w:r>
    </w:p>
    <w:p w14:paraId="59F3D559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&lt;/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BrowserRouter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&gt;</w:t>
      </w:r>
    </w:p>
    <w:p w14:paraId="7A4C8CAC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)</w:t>
      </w:r>
    </w:p>
    <w:p w14:paraId="65BD9E6A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D05BED0" w14:textId="77777777" w:rsidR="002B281E" w:rsidRPr="00B15858" w:rsidRDefault="002B281E" w:rsidP="00104AF8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33219A2" w14:textId="6AC0DA15" w:rsidR="00FE2ADA" w:rsidRPr="00B15858" w:rsidRDefault="00FE2ADA" w:rsidP="00104AF8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15858">
        <w:rPr>
          <w:rFonts w:ascii="Times New Roman" w:hAnsi="Times New Roman" w:cs="Times New Roman"/>
          <w:b/>
          <w:bCs/>
          <w:sz w:val="22"/>
          <w:szCs w:val="22"/>
        </w:rPr>
        <w:t>App.jsx</w:t>
      </w:r>
      <w:proofErr w:type="spellEnd"/>
      <w:r w:rsidRPr="00B15858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3E6DCC94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import {</w:t>
      </w:r>
      <w:proofErr w:type="spellStart"/>
      <w:proofErr w:type="gramStart"/>
      <w:r w:rsidRPr="00B15858">
        <w:rPr>
          <w:rFonts w:ascii="Times New Roman" w:hAnsi="Times New Roman" w:cs="Times New Roman"/>
          <w:sz w:val="22"/>
          <w:szCs w:val="22"/>
        </w:rPr>
        <w:t>Routes,Route</w:t>
      </w:r>
      <w:proofErr w:type="spellEnd"/>
      <w:proofErr w:type="gramEnd"/>
      <w:r w:rsidRPr="00B15858">
        <w:rPr>
          <w:rFonts w:ascii="Times New Roman" w:hAnsi="Times New Roman" w:cs="Times New Roman"/>
          <w:sz w:val="22"/>
          <w:szCs w:val="22"/>
        </w:rPr>
        <w:t>} from "react-router-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dom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"</w:t>
      </w:r>
    </w:p>
    <w:p w14:paraId="6E7CE839" w14:textId="1ADA08FD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import Navbar from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"./</w:t>
      </w:r>
      <w:proofErr w:type="gramEnd"/>
      <w:r w:rsidRPr="00B15858">
        <w:rPr>
          <w:rFonts w:ascii="Times New Roman" w:hAnsi="Times New Roman" w:cs="Times New Roman"/>
          <w:sz w:val="22"/>
          <w:szCs w:val="22"/>
        </w:rPr>
        <w:t>components/Navbar";</w:t>
      </w:r>
    </w:p>
    <w:p w14:paraId="48E5D010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import './App.css'</w:t>
      </w:r>
    </w:p>
    <w:p w14:paraId="336BCB4F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import Home from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"./</w:t>
      </w:r>
      <w:proofErr w:type="gramEnd"/>
      <w:r w:rsidRPr="00B15858">
        <w:rPr>
          <w:rFonts w:ascii="Times New Roman" w:hAnsi="Times New Roman" w:cs="Times New Roman"/>
          <w:sz w:val="22"/>
          <w:szCs w:val="22"/>
        </w:rPr>
        <w:t>pages/Home"</w:t>
      </w:r>
    </w:p>
    <w:p w14:paraId="496352D7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import About from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"./</w:t>
      </w:r>
      <w:proofErr w:type="gramEnd"/>
      <w:r w:rsidRPr="00B15858">
        <w:rPr>
          <w:rFonts w:ascii="Times New Roman" w:hAnsi="Times New Roman" w:cs="Times New Roman"/>
          <w:sz w:val="22"/>
          <w:szCs w:val="22"/>
        </w:rPr>
        <w:t>pages/About"</w:t>
      </w:r>
    </w:p>
    <w:p w14:paraId="026DE457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import Contact from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"./</w:t>
      </w:r>
      <w:proofErr w:type="gramEnd"/>
      <w:r w:rsidRPr="00B15858">
        <w:rPr>
          <w:rFonts w:ascii="Times New Roman" w:hAnsi="Times New Roman" w:cs="Times New Roman"/>
          <w:sz w:val="22"/>
          <w:szCs w:val="22"/>
        </w:rPr>
        <w:t>pages/Contact"</w:t>
      </w:r>
    </w:p>
    <w:p w14:paraId="4CDD961A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BD43BA3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App(</w:t>
      </w:r>
      <w:proofErr w:type="gramEnd"/>
      <w:r w:rsidRPr="00B15858">
        <w:rPr>
          <w:rFonts w:ascii="Times New Roman" w:hAnsi="Times New Roman" w:cs="Times New Roman"/>
          <w:sz w:val="22"/>
          <w:szCs w:val="22"/>
        </w:rPr>
        <w:t>) {</w:t>
      </w:r>
    </w:p>
    <w:p w14:paraId="4800C50A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 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return(</w:t>
      </w:r>
      <w:proofErr w:type="gramEnd"/>
    </w:p>
    <w:p w14:paraId="6093EEF7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&lt;&gt;</w:t>
      </w:r>
    </w:p>
    <w:p w14:paraId="26436DDF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&lt;Navbar/&gt;</w:t>
      </w:r>
    </w:p>
    <w:p w14:paraId="03DACC52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&lt;Routes&gt;</w:t>
      </w:r>
    </w:p>
    <w:p w14:paraId="7BDD2420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&lt;Route path="/" element={&lt;Home/&gt;} /&gt;</w:t>
      </w:r>
    </w:p>
    <w:p w14:paraId="6DBFE49F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&lt;Route path="/about" element={&lt;About/&gt;} /&gt;</w:t>
      </w:r>
    </w:p>
    <w:p w14:paraId="75B2917C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&lt;Route path="/contact" element={&lt;Contact/&gt;} /&gt;</w:t>
      </w:r>
    </w:p>
    <w:p w14:paraId="5E842746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&lt;/Routes&gt;</w:t>
      </w:r>
    </w:p>
    <w:p w14:paraId="0EE3918F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&lt;/&gt;</w:t>
      </w:r>
    </w:p>
    <w:p w14:paraId="4B53C85B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)</w:t>
      </w:r>
    </w:p>
    <w:p w14:paraId="683A27BE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}</w:t>
      </w:r>
    </w:p>
    <w:p w14:paraId="1A139851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CC70B4D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export default App</w:t>
      </w:r>
    </w:p>
    <w:p w14:paraId="2C13AD01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13F5B8E" w14:textId="3997853D" w:rsidR="00FE2ADA" w:rsidRPr="00B15858" w:rsidRDefault="00FE2ADA" w:rsidP="00FE2ADA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15858">
        <w:rPr>
          <w:rFonts w:ascii="Times New Roman" w:hAnsi="Times New Roman" w:cs="Times New Roman"/>
          <w:b/>
          <w:bCs/>
          <w:sz w:val="22"/>
          <w:szCs w:val="22"/>
        </w:rPr>
        <w:t>Index.jsx</w:t>
      </w:r>
      <w:proofErr w:type="spellEnd"/>
      <w:r w:rsidRPr="00B15858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06A8366C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&lt;!doctype html&gt;</w:t>
      </w:r>
    </w:p>
    <w:p w14:paraId="7E3C8CEC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lastRenderedPageBreak/>
        <w:t>&lt;html lang="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en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"&gt;</w:t>
      </w:r>
    </w:p>
    <w:p w14:paraId="73F722B5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&lt;head&gt;</w:t>
      </w:r>
    </w:p>
    <w:p w14:paraId="6AFB6606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&lt;meta charset="UTF-8" /&gt;</w:t>
      </w:r>
    </w:p>
    <w:p w14:paraId="4985E027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    &lt;link 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="icon" type="image/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svg+xml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="/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favicon.svg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" /&gt;</w:t>
      </w:r>
    </w:p>
    <w:p w14:paraId="2FF50845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&lt;meta name="viewport" content="width=device-width, initial-scale=1.0" /&gt;</w:t>
      </w:r>
    </w:p>
    <w:p w14:paraId="664AF935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&lt;title&gt;my-react-app&lt;/title&gt;</w:t>
      </w:r>
    </w:p>
    <w:p w14:paraId="654764A8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&lt;/head&gt;</w:t>
      </w:r>
    </w:p>
    <w:p w14:paraId="7EED6B47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&lt;body&gt;</w:t>
      </w:r>
    </w:p>
    <w:p w14:paraId="7539725C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&lt;div id="root"&gt;&lt;/div&gt;</w:t>
      </w:r>
    </w:p>
    <w:p w14:paraId="37E51F18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    &lt;script type="module" 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="/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main.jsx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"&gt;&lt;/script&gt;</w:t>
      </w:r>
    </w:p>
    <w:p w14:paraId="6BE6B64E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&lt;/body&gt;</w:t>
      </w:r>
    </w:p>
    <w:p w14:paraId="0CECBF55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&lt;/html&gt;</w:t>
      </w:r>
    </w:p>
    <w:p w14:paraId="7174D00E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60DFE5C" w14:textId="4C6A92A3" w:rsidR="00FE2ADA" w:rsidRPr="00B15858" w:rsidRDefault="00B4598F" w:rsidP="00FE2ADA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B15858">
        <w:rPr>
          <w:rFonts w:ascii="Times New Roman" w:hAnsi="Times New Roman" w:cs="Times New Roman"/>
          <w:b/>
          <w:bCs/>
          <w:sz w:val="22"/>
          <w:szCs w:val="22"/>
        </w:rPr>
        <w:t>Pages/</w:t>
      </w:r>
      <w:proofErr w:type="spellStart"/>
      <w:r w:rsidR="00FE2ADA" w:rsidRPr="00B15858">
        <w:rPr>
          <w:rFonts w:ascii="Times New Roman" w:hAnsi="Times New Roman" w:cs="Times New Roman"/>
          <w:b/>
          <w:bCs/>
          <w:sz w:val="22"/>
          <w:szCs w:val="22"/>
        </w:rPr>
        <w:t>Home.jsx</w:t>
      </w:r>
      <w:proofErr w:type="spellEnd"/>
      <w:r w:rsidR="00FE2ADA" w:rsidRPr="00B15858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41E40369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{ Link</w:t>
      </w:r>
      <w:proofErr w:type="gramEnd"/>
      <w:r w:rsidRPr="00B15858">
        <w:rPr>
          <w:rFonts w:ascii="Times New Roman" w:hAnsi="Times New Roman" w:cs="Times New Roman"/>
          <w:sz w:val="22"/>
          <w:szCs w:val="22"/>
        </w:rPr>
        <w:t xml:space="preserve"> } from "react-router-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dom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";</w:t>
      </w:r>
    </w:p>
    <w:p w14:paraId="6363B3E0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2F88553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Home(</w:t>
      </w:r>
      <w:proofErr w:type="gramEnd"/>
      <w:r w:rsidRPr="00B15858">
        <w:rPr>
          <w:rFonts w:ascii="Times New Roman" w:hAnsi="Times New Roman" w:cs="Times New Roman"/>
          <w:sz w:val="22"/>
          <w:szCs w:val="22"/>
        </w:rPr>
        <w:t>) {</w:t>
      </w:r>
    </w:p>
    <w:p w14:paraId="131F78AD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return (</w:t>
      </w:r>
    </w:p>
    <w:p w14:paraId="39654F2E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    &lt;div 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className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="home"&gt;</w:t>
      </w:r>
    </w:p>
    <w:p w14:paraId="7E9B6961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B26ADFE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&lt;p&gt;</w:t>
      </w:r>
      <w:r w:rsidRPr="00FE2ADA">
        <w:rPr>
          <w:rFonts w:ascii="Segoe UI Emoji" w:hAnsi="Segoe UI Emoji" w:cs="Segoe UI Emoji"/>
        </w:rPr>
        <w:t>👋</w:t>
      </w:r>
      <w:r w:rsidRPr="00B15858">
        <w:rPr>
          <w:rFonts w:ascii="Times New Roman" w:hAnsi="Times New Roman" w:cs="Times New Roman"/>
          <w:sz w:val="22"/>
          <w:szCs w:val="22"/>
        </w:rPr>
        <w:t xml:space="preserve"> Hello, I'm&lt;/p&gt;</w:t>
      </w:r>
    </w:p>
    <w:p w14:paraId="05EDB794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&lt;h1&gt;Swathi Chippa&lt;/h1&gt;</w:t>
      </w:r>
    </w:p>
    <w:p w14:paraId="0BA85520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&lt;h2&gt;AI/ML Developer &amp; Web Developer&lt;/h2&gt;</w:t>
      </w:r>
    </w:p>
    <w:p w14:paraId="53D6747B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&lt;p&gt;B.E. CSE (AI/ML) student at CBIT Hyderabad ·Passionate about building intelligent, real-world AI solutions ·Graduating 2028&lt;/p&gt;</w:t>
      </w:r>
    </w:p>
    <w:p w14:paraId="653F73F0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      &lt;div 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className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="buttons"&gt;</w:t>
      </w:r>
    </w:p>
    <w:p w14:paraId="4E4FB58C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  &lt;Link to="/about"&gt;&lt;button&gt;View My Work&lt;/button&gt;&lt;/Link&gt;</w:t>
      </w:r>
    </w:p>
    <w:p w14:paraId="62F4A342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        &lt;Link to="/contact"&gt;&lt;button&gt;Get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In</w:t>
      </w:r>
      <w:proofErr w:type="gramEnd"/>
      <w:r w:rsidRPr="00B15858">
        <w:rPr>
          <w:rFonts w:ascii="Times New Roman" w:hAnsi="Times New Roman" w:cs="Times New Roman"/>
          <w:sz w:val="22"/>
          <w:szCs w:val="22"/>
        </w:rPr>
        <w:t xml:space="preserve"> Touch&lt;/button&gt;&lt;/Link&gt;</w:t>
      </w:r>
    </w:p>
    <w:p w14:paraId="5E280E4A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&lt;/div&gt;</w:t>
      </w:r>
    </w:p>
    <w:p w14:paraId="41B91BA1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      &lt;div 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className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="stats"&gt;</w:t>
      </w:r>
    </w:p>
    <w:p w14:paraId="7565B4CB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  &lt;div&gt;&lt;h2&gt;99.49%&lt;/h2&gt;&lt;p&gt;Best Model Accuracy&lt;/p&gt;&lt;/div&gt;</w:t>
      </w:r>
    </w:p>
    <w:p w14:paraId="59D5D09F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  &lt;div&gt;&lt;h2&gt;2&lt;/h2&gt;&lt;p&gt;Internships&lt;/p&gt;&lt;/div&gt;</w:t>
      </w:r>
    </w:p>
    <w:p w14:paraId="7AB14DC8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  &lt;div&gt;&lt;h2&gt;2+&lt;/h2&gt;&lt;p&gt;ML Projects&lt;/p&gt;&lt;/div&gt;</w:t>
      </w:r>
    </w:p>
    <w:p w14:paraId="7F01F2AE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  &lt;div&gt;&lt;h2&gt;2028&lt;/h2&gt;&lt;p&gt;Graduating&lt;/p&gt;&lt;/div&gt;</w:t>
      </w:r>
    </w:p>
    <w:p w14:paraId="08C7F553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&lt;/div&gt;</w:t>
      </w:r>
    </w:p>
    <w:p w14:paraId="7A1B2B38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&lt;/div&gt;</w:t>
      </w:r>
    </w:p>
    <w:p w14:paraId="7F55FAC7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);</w:t>
      </w:r>
    </w:p>
    <w:p w14:paraId="208292D0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}</w:t>
      </w:r>
    </w:p>
    <w:p w14:paraId="4C470C67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CB3B943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export default Home;</w:t>
      </w:r>
    </w:p>
    <w:p w14:paraId="56EC4CD0" w14:textId="77777777" w:rsidR="00FE2ADA" w:rsidRPr="00B15858" w:rsidRDefault="00FE2ADA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60EC974" w14:textId="45FB153D" w:rsidR="00B4598F" w:rsidRPr="00B15858" w:rsidRDefault="00B4598F" w:rsidP="00B4598F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B15858">
        <w:rPr>
          <w:rFonts w:ascii="Times New Roman" w:hAnsi="Times New Roman" w:cs="Times New Roman"/>
          <w:b/>
          <w:bCs/>
          <w:sz w:val="22"/>
          <w:szCs w:val="22"/>
        </w:rPr>
        <w:t>Pages/</w:t>
      </w:r>
      <w:proofErr w:type="spellStart"/>
      <w:r w:rsidRPr="00B15858">
        <w:rPr>
          <w:rFonts w:ascii="Times New Roman" w:hAnsi="Times New Roman" w:cs="Times New Roman"/>
          <w:b/>
          <w:bCs/>
          <w:sz w:val="22"/>
          <w:szCs w:val="22"/>
        </w:rPr>
        <w:t>About.jsx</w:t>
      </w:r>
      <w:proofErr w:type="spellEnd"/>
      <w:r w:rsidRPr="00B15858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00532257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About(</w:t>
      </w:r>
      <w:proofErr w:type="gramEnd"/>
      <w:r w:rsidRPr="00B15858">
        <w:rPr>
          <w:rFonts w:ascii="Times New Roman" w:hAnsi="Times New Roman" w:cs="Times New Roman"/>
          <w:sz w:val="22"/>
          <w:szCs w:val="22"/>
        </w:rPr>
        <w:t>) {</w:t>
      </w:r>
    </w:p>
    <w:p w14:paraId="105903C1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return (</w:t>
      </w:r>
    </w:p>
    <w:p w14:paraId="41F1B3AB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    &lt;div 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className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="page"&gt;</w:t>
      </w:r>
    </w:p>
    <w:p w14:paraId="708683F0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&lt;h1&gt;About Me&lt;/h1&gt;</w:t>
      </w:r>
    </w:p>
    <w:p w14:paraId="738071EA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      &lt;p&gt;I'm Swathi Chippa, a B.E. CSE (AI/ML) student at CBIT Hyderabad, passionate about Artificial Intelligence, Machine Learning, and Web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Development.&lt;</w:t>
      </w:r>
      <w:proofErr w:type="gramEnd"/>
      <w:r w:rsidRPr="00B15858">
        <w:rPr>
          <w:rFonts w:ascii="Times New Roman" w:hAnsi="Times New Roman" w:cs="Times New Roman"/>
          <w:sz w:val="22"/>
          <w:szCs w:val="22"/>
        </w:rPr>
        <w:t>/p&gt;</w:t>
      </w:r>
    </w:p>
    <w:p w14:paraId="219F1539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      &lt;p&gt;I enjoy building practical projects that combine intelligent systems with modern web technologies. My goal is to create real-world AI solutions that are useful and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impactful.&lt;</w:t>
      </w:r>
      <w:proofErr w:type="gramEnd"/>
      <w:r w:rsidRPr="00B15858">
        <w:rPr>
          <w:rFonts w:ascii="Times New Roman" w:hAnsi="Times New Roman" w:cs="Times New Roman"/>
          <w:sz w:val="22"/>
          <w:szCs w:val="22"/>
        </w:rPr>
        <w:t>/p&gt;</w:t>
      </w:r>
    </w:p>
    <w:p w14:paraId="6EFDDEE1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&lt;h2&gt;Education&lt;/h2&gt;</w:t>
      </w:r>
    </w:p>
    <w:p w14:paraId="1C5C6044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&lt;p&gt;&lt;strong&gt;B.E. CSE (AI/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ML)&lt;</w:t>
      </w:r>
      <w:proofErr w:type="gramEnd"/>
      <w:r w:rsidRPr="00B15858">
        <w:rPr>
          <w:rFonts w:ascii="Times New Roman" w:hAnsi="Times New Roman" w:cs="Times New Roman"/>
          <w:sz w:val="22"/>
          <w:szCs w:val="22"/>
        </w:rPr>
        <w:t>/strong&gt;&lt;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 xml:space="preserve"> /&gt;CBIT Hyderabad&lt;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 xml:space="preserve"> /&gt;Expected Graduation: 2028&lt;/p&gt;</w:t>
      </w:r>
    </w:p>
    <w:p w14:paraId="1EE5D45E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&lt;h2&gt;Skills&lt;/h2&gt;</w:t>
      </w:r>
    </w:p>
    <w:p w14:paraId="7210CE72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lastRenderedPageBreak/>
        <w:t>      &lt;p&gt;Python · Java · C · C++ · Machine Learning · HTML · CSS · JavaScript · React · Node.js · MongoDB</w:t>
      </w:r>
    </w:p>
    <w:p w14:paraId="09CCE361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&lt;/p&gt;</w:t>
      </w:r>
    </w:p>
    <w:p w14:paraId="143BAC60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&lt;h2&gt;Internships&lt;/h2&gt;</w:t>
      </w:r>
    </w:p>
    <w:p w14:paraId="505091D3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&lt;p&gt; &lt;strong&gt;AI Intern&lt;/strong&gt; – Plasmid Innovation Ltd&lt;/p&gt;</w:t>
      </w:r>
    </w:p>
    <w:p w14:paraId="3DF73946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      &lt;p&gt; &lt;strong&gt;Web Development Intern&lt;/strong&gt; – 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Skillbit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 xml:space="preserve"> Technologies&lt;/p&gt;</w:t>
      </w:r>
    </w:p>
    <w:p w14:paraId="505D024D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&lt;h2&gt;Projects&lt;/h2&gt;</w:t>
      </w:r>
    </w:p>
    <w:p w14:paraId="1B2E35F1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&lt;p&gt;&lt;strong&gt;Fake News Detection&lt;/strong&gt;&lt;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 xml:space="preserve"> /&gt;Machine Learning project for detecting whether news articles are genuine or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fake.&lt;</w:t>
      </w:r>
      <w:proofErr w:type="gramEnd"/>
      <w:r w:rsidRPr="00B15858">
        <w:rPr>
          <w:rFonts w:ascii="Times New Roman" w:hAnsi="Times New Roman" w:cs="Times New Roman"/>
          <w:sz w:val="22"/>
          <w:szCs w:val="22"/>
        </w:rPr>
        <w:t>/p&gt;</w:t>
      </w:r>
    </w:p>
    <w:p w14:paraId="56D81C97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&lt;p&gt;&lt;strong&gt;Customer Segmentation&lt;/strong&gt;&lt;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 xml:space="preserve"> /&gt;Machine Learning project for grouping customers based on their characteristics and </w:t>
      </w:r>
      <w:proofErr w:type="spellStart"/>
      <w:proofErr w:type="gramStart"/>
      <w:r w:rsidRPr="00B15858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.&lt;</w:t>
      </w:r>
      <w:proofErr w:type="gramEnd"/>
      <w:r w:rsidRPr="00B15858">
        <w:rPr>
          <w:rFonts w:ascii="Times New Roman" w:hAnsi="Times New Roman" w:cs="Times New Roman"/>
          <w:sz w:val="22"/>
          <w:szCs w:val="22"/>
        </w:rPr>
        <w:t>/p&gt;</w:t>
      </w:r>
    </w:p>
    <w:p w14:paraId="3BCDB5FB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&lt;/div&gt;</w:t>
      </w:r>
    </w:p>
    <w:p w14:paraId="5DCB31F4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);</w:t>
      </w:r>
    </w:p>
    <w:p w14:paraId="57483A53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}</w:t>
      </w:r>
    </w:p>
    <w:p w14:paraId="08F27672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58B6A34B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export default About;</w:t>
      </w:r>
    </w:p>
    <w:p w14:paraId="4F5C0C34" w14:textId="77777777" w:rsidR="00B4598F" w:rsidRPr="00B15858" w:rsidRDefault="00B4598F" w:rsidP="00FE2ADA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</w:p>
    <w:p w14:paraId="2B53C0FB" w14:textId="54BF3257" w:rsidR="00B4598F" w:rsidRPr="00B15858" w:rsidRDefault="00B4598F" w:rsidP="00B4598F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B15858">
        <w:rPr>
          <w:rFonts w:ascii="Times New Roman" w:hAnsi="Times New Roman" w:cs="Times New Roman"/>
          <w:b/>
          <w:bCs/>
          <w:sz w:val="22"/>
          <w:szCs w:val="22"/>
        </w:rPr>
        <w:t>Pages/</w:t>
      </w:r>
      <w:proofErr w:type="spellStart"/>
      <w:r w:rsidRPr="00B15858">
        <w:rPr>
          <w:rFonts w:ascii="Times New Roman" w:hAnsi="Times New Roman" w:cs="Times New Roman"/>
          <w:b/>
          <w:bCs/>
          <w:sz w:val="22"/>
          <w:szCs w:val="22"/>
        </w:rPr>
        <w:t>Contact.jsx</w:t>
      </w:r>
      <w:proofErr w:type="spellEnd"/>
      <w:r w:rsidRPr="00B15858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471F1BE6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{ Link</w:t>
      </w:r>
      <w:proofErr w:type="gramEnd"/>
      <w:r w:rsidRPr="00B15858">
        <w:rPr>
          <w:rFonts w:ascii="Times New Roman" w:hAnsi="Times New Roman" w:cs="Times New Roman"/>
          <w:sz w:val="22"/>
          <w:szCs w:val="22"/>
        </w:rPr>
        <w:t xml:space="preserve"> } from "react-router-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dom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";</w:t>
      </w:r>
    </w:p>
    <w:p w14:paraId="0F7E21AC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4DE7229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Contact(</w:t>
      </w:r>
      <w:proofErr w:type="gramEnd"/>
      <w:r w:rsidRPr="00B15858">
        <w:rPr>
          <w:rFonts w:ascii="Times New Roman" w:hAnsi="Times New Roman" w:cs="Times New Roman"/>
          <w:sz w:val="22"/>
          <w:szCs w:val="22"/>
        </w:rPr>
        <w:t>) {</w:t>
      </w:r>
    </w:p>
    <w:p w14:paraId="14CE9552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return (</w:t>
      </w:r>
    </w:p>
    <w:p w14:paraId="5443192B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    &lt;div 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className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="page"&gt;</w:t>
      </w:r>
    </w:p>
    <w:p w14:paraId="2D29712C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      &lt;h1&gt;Get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In</w:t>
      </w:r>
      <w:proofErr w:type="gramEnd"/>
      <w:r w:rsidRPr="00B15858">
        <w:rPr>
          <w:rFonts w:ascii="Times New Roman" w:hAnsi="Times New Roman" w:cs="Times New Roman"/>
          <w:sz w:val="22"/>
          <w:szCs w:val="22"/>
        </w:rPr>
        <w:t xml:space="preserve"> Touch&lt;/h1&gt;</w:t>
      </w:r>
    </w:p>
    <w:p w14:paraId="29E763B3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      &lt;p&gt;I'm always open to discussing projects, internships, </w:t>
      </w:r>
      <w:proofErr w:type="spellStart"/>
      <w:proofErr w:type="gramStart"/>
      <w:r w:rsidRPr="00B15858">
        <w:rPr>
          <w:rFonts w:ascii="Times New Roman" w:hAnsi="Times New Roman" w:cs="Times New Roman"/>
          <w:sz w:val="22"/>
          <w:szCs w:val="22"/>
        </w:rPr>
        <w:t>collaborations,and</w:t>
      </w:r>
      <w:proofErr w:type="spellEnd"/>
      <w:proofErr w:type="gramEnd"/>
      <w:r w:rsidRPr="00B15858">
        <w:rPr>
          <w:rFonts w:ascii="Times New Roman" w:hAnsi="Times New Roman" w:cs="Times New Roman"/>
          <w:sz w:val="22"/>
          <w:szCs w:val="22"/>
        </w:rPr>
        <w:t xml:space="preserve"> opportunities.</w:t>
      </w:r>
    </w:p>
    <w:p w14:paraId="2CE8A524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&lt;/p&gt;</w:t>
      </w:r>
    </w:p>
    <w:p w14:paraId="74142B1E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4C72452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      &lt;div 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className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="contact-info"&gt;</w:t>
      </w:r>
    </w:p>
    <w:p w14:paraId="26C93289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  &lt;h2&gt;Contact Me&lt;/h2&gt;</w:t>
      </w:r>
    </w:p>
    <w:p w14:paraId="0FA475F5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  &lt;p&gt;</w:t>
      </w:r>
      <w:r w:rsidRPr="00B4598F">
        <w:rPr>
          <w:rFonts w:ascii="Segoe UI Emoji" w:hAnsi="Segoe UI Emoji" w:cs="Segoe UI Emoji"/>
        </w:rPr>
        <w:t>📧</w:t>
      </w:r>
      <w:r w:rsidRPr="00B15858">
        <w:rPr>
          <w:rFonts w:ascii="Times New Roman" w:hAnsi="Times New Roman" w:cs="Times New Roman"/>
          <w:sz w:val="22"/>
          <w:szCs w:val="22"/>
        </w:rPr>
        <w:t xml:space="preserve"> Email:&lt;a href="mailto:chippaswathi8@gmail.com"&gt;chippaswathi8@gmail.com&lt;/a&gt;&lt;/p&gt;</w:t>
      </w:r>
    </w:p>
    <w:p w14:paraId="334DF6B8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  &lt;p&gt;</w:t>
      </w:r>
      <w:r w:rsidRPr="00B4598F">
        <w:rPr>
          <w:rFonts w:ascii="Segoe UI Emoji" w:hAnsi="Segoe UI Emoji" w:cs="Segoe UI Emoji"/>
        </w:rPr>
        <w:t>💻</w:t>
      </w:r>
      <w:r w:rsidRPr="00B15858">
        <w:rPr>
          <w:rFonts w:ascii="Times New Roman" w:hAnsi="Times New Roman" w:cs="Times New Roman"/>
          <w:sz w:val="22"/>
          <w:szCs w:val="22"/>
        </w:rPr>
        <w:t xml:space="preserve"> GitHub:&lt;a href="https://github.com/Swathi-Chippa"target="_blank"rel="noreferrer"&gt;GitHub Profile&lt;/a&gt;&lt;/p&gt;</w:t>
      </w:r>
    </w:p>
    <w:p w14:paraId="50FECBF5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  &lt;p&gt;</w:t>
      </w:r>
      <w:r w:rsidRPr="00B4598F">
        <w:rPr>
          <w:rFonts w:ascii="Segoe UI Emoji" w:hAnsi="Segoe UI Emoji" w:cs="Segoe UI Emoji"/>
        </w:rPr>
        <w:t>🔗</w:t>
      </w:r>
      <w:r w:rsidRPr="00B15858">
        <w:rPr>
          <w:rFonts w:ascii="Times New Roman" w:hAnsi="Times New Roman" w:cs="Times New Roman"/>
          <w:sz w:val="22"/>
          <w:szCs w:val="22"/>
        </w:rPr>
        <w:t xml:space="preserve"> LinkedIn:&lt;a href="https://www.linkedin.com/"target="_blank"rel="noreferrer"&gt;LinkedIn Profile&lt;/a&gt;&lt;/p&gt;</w:t>
      </w:r>
    </w:p>
    <w:p w14:paraId="59E34B0C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&lt;/div&gt;</w:t>
      </w:r>
    </w:p>
    <w:p w14:paraId="7FC2EB6A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&lt;Link to="/"&gt;&lt;button&gt;Back to Home&lt;/button&gt;&lt;/Link&gt;</w:t>
      </w:r>
    </w:p>
    <w:p w14:paraId="73CE3C76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&lt;/div&gt;</w:t>
      </w:r>
    </w:p>
    <w:p w14:paraId="49F27DEB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);</w:t>
      </w:r>
    </w:p>
    <w:p w14:paraId="76D56E5E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}</w:t>
      </w:r>
    </w:p>
    <w:p w14:paraId="74F80FB8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B80048C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export default Contact;</w:t>
      </w:r>
    </w:p>
    <w:p w14:paraId="5D8206DA" w14:textId="77777777" w:rsidR="00B4598F" w:rsidRPr="00B15858" w:rsidRDefault="00B4598F" w:rsidP="00FE2ADA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78C5D7F" w14:textId="3EF0F866" w:rsidR="00B4598F" w:rsidRPr="00B15858" w:rsidRDefault="00B4598F" w:rsidP="00FE2ADA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B15858">
        <w:rPr>
          <w:rFonts w:ascii="Times New Roman" w:hAnsi="Times New Roman" w:cs="Times New Roman"/>
          <w:b/>
          <w:bCs/>
          <w:sz w:val="22"/>
          <w:szCs w:val="22"/>
        </w:rPr>
        <w:t>Components/</w:t>
      </w:r>
      <w:proofErr w:type="spellStart"/>
      <w:r w:rsidRPr="00B15858">
        <w:rPr>
          <w:rFonts w:ascii="Times New Roman" w:hAnsi="Times New Roman" w:cs="Times New Roman"/>
          <w:b/>
          <w:bCs/>
          <w:sz w:val="22"/>
          <w:szCs w:val="22"/>
        </w:rPr>
        <w:t>Navbar.jsx</w:t>
      </w:r>
      <w:proofErr w:type="spellEnd"/>
      <w:r w:rsidRPr="00B15858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BEFA106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import {Link} from "react-router-</w:t>
      </w:r>
      <w:proofErr w:type="spellStart"/>
      <w:r w:rsidRPr="00B15858">
        <w:rPr>
          <w:rFonts w:ascii="Times New Roman" w:hAnsi="Times New Roman" w:cs="Times New Roman"/>
          <w:sz w:val="22"/>
          <w:szCs w:val="22"/>
        </w:rPr>
        <w:t>dom</w:t>
      </w:r>
      <w:proofErr w:type="spellEnd"/>
      <w:r w:rsidRPr="00B15858">
        <w:rPr>
          <w:rFonts w:ascii="Times New Roman" w:hAnsi="Times New Roman" w:cs="Times New Roman"/>
          <w:sz w:val="22"/>
          <w:szCs w:val="22"/>
        </w:rPr>
        <w:t>";</w:t>
      </w:r>
    </w:p>
    <w:p w14:paraId="016C3C0B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Navbar(){</w:t>
      </w:r>
      <w:proofErr w:type="gramEnd"/>
    </w:p>
    <w:p w14:paraId="3048301D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B15858">
        <w:rPr>
          <w:rFonts w:ascii="Times New Roman" w:hAnsi="Times New Roman" w:cs="Times New Roman"/>
          <w:sz w:val="22"/>
          <w:szCs w:val="22"/>
        </w:rPr>
        <w:t>return(</w:t>
      </w:r>
      <w:proofErr w:type="gramEnd"/>
    </w:p>
    <w:p w14:paraId="5C6A9244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  &lt;nav&gt;</w:t>
      </w:r>
    </w:p>
    <w:p w14:paraId="7F7A15DA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      &lt;Link to="/"&gt;Home&lt;/Link&gt;</w:t>
      </w:r>
    </w:p>
    <w:p w14:paraId="09A537F2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      &lt;Link to="/about"&gt;About&lt;/Link&gt;</w:t>
      </w:r>
    </w:p>
    <w:p w14:paraId="225FFA2F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      &lt;Link to="/contact"&gt;Contact&lt;/Link&gt;</w:t>
      </w:r>
    </w:p>
    <w:p w14:paraId="570DAA8D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    &lt;/nav&gt;</w:t>
      </w:r>
    </w:p>
    <w:p w14:paraId="4254B605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    )</w:t>
      </w:r>
    </w:p>
    <w:p w14:paraId="46D7ACA4" w14:textId="77777777" w:rsidR="00B4598F" w:rsidRPr="00B15858" w:rsidRDefault="00B4598F" w:rsidP="00B459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}</w:t>
      </w:r>
    </w:p>
    <w:p w14:paraId="11EDF754" w14:textId="40282926" w:rsidR="002B281E" w:rsidRPr="00B15858" w:rsidRDefault="00B4598F" w:rsidP="00104AF8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sz w:val="22"/>
          <w:szCs w:val="22"/>
        </w:rPr>
        <w:t>export default Navbar</w:t>
      </w:r>
    </w:p>
    <w:p w14:paraId="431C36E8" w14:textId="1A39653C" w:rsidR="002B281E" w:rsidRPr="00B15858" w:rsidRDefault="002725FD" w:rsidP="00104AF8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26ED60B3" wp14:editId="16C14808">
            <wp:extent cx="5204635" cy="2451100"/>
            <wp:effectExtent l="0" t="0" r="0" b="6350"/>
            <wp:docPr id="83776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65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401" cy="245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B4F7" w14:textId="77777777" w:rsidR="002B281E" w:rsidRPr="00B15858" w:rsidRDefault="002B281E" w:rsidP="00104AF8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124761B" w14:textId="32AA3F7C" w:rsidR="002B281E" w:rsidRPr="00B15858" w:rsidRDefault="00B15858" w:rsidP="00104AF8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85236E9" wp14:editId="151171B2">
            <wp:extent cx="5054600" cy="2328435"/>
            <wp:effectExtent l="0" t="0" r="0" b="0"/>
            <wp:docPr id="25737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75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4775" cy="233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9B99" w14:textId="77777777" w:rsidR="002B281E" w:rsidRPr="00B15858" w:rsidRDefault="002B281E" w:rsidP="00104AF8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1C571BE" w14:textId="0A8459D6" w:rsidR="002B281E" w:rsidRPr="00B15858" w:rsidRDefault="00B15858" w:rsidP="00104AF8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B1585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A0DD2EB" wp14:editId="3F615272">
            <wp:extent cx="5735207" cy="2849880"/>
            <wp:effectExtent l="0" t="0" r="0" b="7620"/>
            <wp:docPr id="41363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37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4605" cy="285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DEC8" w14:textId="63094EF8" w:rsidR="002B281E" w:rsidRPr="00B15858" w:rsidRDefault="002B281E" w:rsidP="00104AF8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408A28D" w14:textId="77777777" w:rsidR="002B281E" w:rsidRPr="00B15858" w:rsidRDefault="002B281E" w:rsidP="00104AF8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616C601" w14:textId="2BCA598F" w:rsidR="002B281E" w:rsidRPr="00B15858" w:rsidRDefault="002B281E" w:rsidP="00104AF8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4452CB36" w14:textId="555C33BA" w:rsidR="0045265A" w:rsidRPr="007C6570" w:rsidRDefault="0045265A" w:rsidP="00104AF8">
      <w:pPr>
        <w:pStyle w:val="NoSpacing"/>
      </w:pPr>
    </w:p>
    <w:sectPr w:rsidR="0045265A" w:rsidRPr="007C6570" w:rsidSect="000A4BC9">
      <w:headerReference w:type="default" r:id="rId10"/>
      <w:pgSz w:w="11906" w:h="16838"/>
      <w:pgMar w:top="2552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DBA9C" w14:textId="77777777" w:rsidR="00BC22ED" w:rsidRDefault="00BC22ED" w:rsidP="0099512A">
      <w:pPr>
        <w:spacing w:after="0" w:line="240" w:lineRule="auto"/>
      </w:pPr>
      <w:r>
        <w:separator/>
      </w:r>
    </w:p>
  </w:endnote>
  <w:endnote w:type="continuationSeparator" w:id="0">
    <w:p w14:paraId="35629FB4" w14:textId="77777777" w:rsidR="00BC22ED" w:rsidRDefault="00BC22ED" w:rsidP="00995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00BCD" w14:textId="77777777" w:rsidR="00BC22ED" w:rsidRDefault="00BC22ED" w:rsidP="0099512A">
      <w:pPr>
        <w:spacing w:after="0" w:line="240" w:lineRule="auto"/>
      </w:pPr>
      <w:r>
        <w:separator/>
      </w:r>
    </w:p>
  </w:footnote>
  <w:footnote w:type="continuationSeparator" w:id="0">
    <w:p w14:paraId="0A0CDF2C" w14:textId="77777777" w:rsidR="00BC22ED" w:rsidRDefault="00BC22ED" w:rsidP="009951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F6530" w14:textId="77777777" w:rsidR="0099512A" w:rsidRDefault="0038367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7EDA25" wp14:editId="375BF1F7">
              <wp:simplePos x="0" y="0"/>
              <wp:positionH relativeFrom="column">
                <wp:posOffset>5708361</wp:posOffset>
              </wp:positionH>
              <wp:positionV relativeFrom="paragraph">
                <wp:posOffset>574675</wp:posOffset>
              </wp:positionV>
              <wp:extent cx="491836" cy="269875"/>
              <wp:effectExtent l="0" t="0" r="0" b="0"/>
              <wp:wrapNone/>
              <wp:docPr id="1537804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1836" cy="26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A187EE5" w14:textId="38C84E30" w:rsidR="004D7AFE" w:rsidRDefault="004D7AF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7EDA2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49.5pt;margin-top:45.25pt;width:38.75pt;height:2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" filled="f" stroked="f" strokeweight=".5pt">
              <v:textbox>
                <w:txbxContent>
                  <w:p w14:paraId="0A187EE5" w14:textId="38C84E30" w:rsidR="004D7AFE" w:rsidRDefault="004D7AFE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6AFDAB2" wp14:editId="014D873F">
              <wp:simplePos x="0" y="0"/>
              <wp:positionH relativeFrom="column">
                <wp:posOffset>5292783</wp:posOffset>
              </wp:positionH>
              <wp:positionV relativeFrom="paragraph">
                <wp:posOffset>339032</wp:posOffset>
              </wp:positionV>
              <wp:extent cx="1298864" cy="249382"/>
              <wp:effectExtent l="0" t="0" r="0" b="0"/>
              <wp:wrapNone/>
              <wp:docPr id="1900078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8864" cy="24938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986FA20" w14:textId="1386E33D" w:rsidR="0038367D" w:rsidRDefault="0038367D" w:rsidP="0038367D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AFDAB2" id="Text Box 9" o:spid="_x0000_s1027" type="#_x0000_t202" style="position:absolute;margin-left:416.75pt;margin-top:26.7pt;width:102.25pt;height:19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" filled="f" stroked="f" strokeweight=".5pt">
              <v:textbox>
                <w:txbxContent>
                  <w:p w14:paraId="7986FA20" w14:textId="1386E33D" w:rsidR="0038367D" w:rsidRDefault="0038367D" w:rsidP="0038367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D77203" wp14:editId="58C6C164">
              <wp:simplePos x="0" y="0"/>
              <wp:positionH relativeFrom="column">
                <wp:posOffset>5251219</wp:posOffset>
              </wp:positionH>
              <wp:positionV relativeFrom="paragraph">
                <wp:posOffset>90112</wp:posOffset>
              </wp:positionV>
              <wp:extent cx="1298864" cy="249382"/>
              <wp:effectExtent l="0" t="0" r="0" b="0"/>
              <wp:wrapNone/>
              <wp:docPr id="1442924958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8864" cy="24938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C46F02" w14:textId="1698BBBD" w:rsidR="0038367D" w:rsidRDefault="0038367D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D77203" id="_x0000_s1028" type="#_x0000_t202" style="position:absolute;margin-left:413.5pt;margin-top:7.1pt;width:102.25pt;height:19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" filled="f" stroked="f" strokeweight=".5pt">
              <v:textbox>
                <w:txbxContent>
                  <w:p w14:paraId="2DC46F02" w14:textId="1698BBBD" w:rsidR="0038367D" w:rsidRDefault="0038367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95BC4F" wp14:editId="512B7C2F">
              <wp:simplePos x="0" y="0"/>
              <wp:positionH relativeFrom="column">
                <wp:posOffset>242801</wp:posOffset>
              </wp:positionH>
              <wp:positionV relativeFrom="paragraph">
                <wp:posOffset>408767</wp:posOffset>
              </wp:positionV>
              <wp:extent cx="2050473" cy="277091"/>
              <wp:effectExtent l="0" t="0" r="0" b="0"/>
              <wp:wrapNone/>
              <wp:docPr id="1330242261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0473" cy="27709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3BC5AE6" w14:textId="2DF6A861" w:rsidR="0038367D" w:rsidRPr="0038367D" w:rsidRDefault="0038367D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95BC4F" id="Text Box 8" o:spid="_x0000_s1029" type="#_x0000_t202" style="position:absolute;margin-left:19.1pt;margin-top:32.2pt;width:161.45pt;height:21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" filled="f" stroked="f" strokeweight=".5pt">
              <v:textbox>
                <w:txbxContent>
                  <w:p w14:paraId="23BC5AE6" w14:textId="2DF6A861" w:rsidR="0038367D" w:rsidRPr="0038367D" w:rsidRDefault="0038367D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9512A">
      <w:rPr>
        <w:noProof/>
      </w:rPr>
      <w:drawing>
        <wp:anchor distT="0" distB="0" distL="114300" distR="114300" simplePos="0" relativeHeight="251658240" behindDoc="1" locked="1" layoutInCell="1" allowOverlap="1" wp14:anchorId="24FA235C" wp14:editId="48E4647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7930" cy="10702290"/>
          <wp:effectExtent l="0" t="0" r="0" b="3810"/>
          <wp:wrapNone/>
          <wp:docPr id="17945931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2872466" name="Picture 131287246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930" cy="10702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D06D7"/>
    <w:multiLevelType w:val="hybridMultilevel"/>
    <w:tmpl w:val="4F40D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95440"/>
    <w:multiLevelType w:val="hybridMultilevel"/>
    <w:tmpl w:val="CED8B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04328"/>
    <w:multiLevelType w:val="hybridMultilevel"/>
    <w:tmpl w:val="3FA4E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03AA0"/>
    <w:multiLevelType w:val="multilevel"/>
    <w:tmpl w:val="845C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A3542"/>
    <w:multiLevelType w:val="hybridMultilevel"/>
    <w:tmpl w:val="C5BAF9FC"/>
    <w:lvl w:ilvl="0" w:tplc="94D88C0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C45B14"/>
    <w:multiLevelType w:val="hybridMultilevel"/>
    <w:tmpl w:val="A95A6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310064">
    <w:abstractNumId w:val="3"/>
  </w:num>
  <w:num w:numId="2" w16cid:durableId="767458000">
    <w:abstractNumId w:val="5"/>
  </w:num>
  <w:num w:numId="3" w16cid:durableId="1705904649">
    <w:abstractNumId w:val="1"/>
  </w:num>
  <w:num w:numId="4" w16cid:durableId="212349581">
    <w:abstractNumId w:val="0"/>
  </w:num>
  <w:num w:numId="5" w16cid:durableId="310403135">
    <w:abstractNumId w:val="2"/>
  </w:num>
  <w:num w:numId="6" w16cid:durableId="6496745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8F"/>
    <w:rsid w:val="000A4BC9"/>
    <w:rsid w:val="000D5964"/>
    <w:rsid w:val="00104AF8"/>
    <w:rsid w:val="00107D94"/>
    <w:rsid w:val="00116596"/>
    <w:rsid w:val="0012068B"/>
    <w:rsid w:val="001B3D5B"/>
    <w:rsid w:val="001E6D9F"/>
    <w:rsid w:val="002725FD"/>
    <w:rsid w:val="002B281E"/>
    <w:rsid w:val="00314C4A"/>
    <w:rsid w:val="00334D02"/>
    <w:rsid w:val="0038367D"/>
    <w:rsid w:val="00391DAC"/>
    <w:rsid w:val="003A5198"/>
    <w:rsid w:val="00410B63"/>
    <w:rsid w:val="00427723"/>
    <w:rsid w:val="0045265A"/>
    <w:rsid w:val="004D7AFE"/>
    <w:rsid w:val="005E42F2"/>
    <w:rsid w:val="00640C98"/>
    <w:rsid w:val="006F07C3"/>
    <w:rsid w:val="007B66DC"/>
    <w:rsid w:val="007B773C"/>
    <w:rsid w:val="007C6570"/>
    <w:rsid w:val="007D558F"/>
    <w:rsid w:val="00966BB2"/>
    <w:rsid w:val="0099512A"/>
    <w:rsid w:val="00A241A6"/>
    <w:rsid w:val="00A637B8"/>
    <w:rsid w:val="00B15858"/>
    <w:rsid w:val="00B357BB"/>
    <w:rsid w:val="00B4598F"/>
    <w:rsid w:val="00B47C03"/>
    <w:rsid w:val="00BC22ED"/>
    <w:rsid w:val="00BF725E"/>
    <w:rsid w:val="00C251F1"/>
    <w:rsid w:val="00C4743C"/>
    <w:rsid w:val="00CB3610"/>
    <w:rsid w:val="00D10CE6"/>
    <w:rsid w:val="00ED033B"/>
    <w:rsid w:val="00ED2FE7"/>
    <w:rsid w:val="00FE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5AEE0"/>
  <w15:chartTrackingRefBased/>
  <w15:docId w15:val="{955CDC43-78E1-4426-8A4F-3A5C45AD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1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5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12A"/>
  </w:style>
  <w:style w:type="paragraph" w:styleId="Footer">
    <w:name w:val="footer"/>
    <w:basedOn w:val="Normal"/>
    <w:link w:val="FooterChar"/>
    <w:uiPriority w:val="99"/>
    <w:unhideWhenUsed/>
    <w:rsid w:val="00995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12A"/>
  </w:style>
  <w:style w:type="paragraph" w:styleId="NoSpacing">
    <w:name w:val="No Spacing"/>
    <w:uiPriority w:val="1"/>
    <w:qFormat/>
    <w:rsid w:val="00C474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nda\AppData\Local\Packages\5319275A.WhatsAppDesktop_cv1g1gvanyjgm\LocalState\sessions\A028795A62525E467E75DF218FB8515FA3CAD577\transfers\2026-30\Record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Record_template</Template>
  <TotalTime>0</TotalTime>
  <Pages>4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jinda</dc:creator>
  <cp:keywords/>
  <dc:description/>
  <cp:lastModifiedBy>Swathi Chippa</cp:lastModifiedBy>
  <cp:revision>2</cp:revision>
  <dcterms:created xsi:type="dcterms:W3CDTF">2026-08-26T12:04:00Z</dcterms:created>
  <dcterms:modified xsi:type="dcterms:W3CDTF">2026-08-26T12:04:00Z</dcterms:modified>
</cp:coreProperties>
</file>